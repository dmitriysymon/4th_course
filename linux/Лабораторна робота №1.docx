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C7C85" w14:textId="77777777" w:rsidR="00EB1954" w:rsidRDefault="00EB1954" w:rsidP="00EB1954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національний університет БІОРЕСУРСІВ І ПРИРОДОКОРИСТУВАННЯ україни</w:t>
      </w:r>
    </w:p>
    <w:p w14:paraId="44B1BE80" w14:textId="77777777" w:rsidR="00EB1954" w:rsidRDefault="00EB1954" w:rsidP="00EB1954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ФАКУЛЬТЕТ ІНФОРМАЦІЙНИХ ТЕХНОЛОГІЙ</w:t>
      </w:r>
    </w:p>
    <w:p w14:paraId="71E61993" w14:textId="77777777" w:rsidR="00EB1954" w:rsidRDefault="00EB1954" w:rsidP="00EB1954">
      <w:pPr>
        <w:rPr>
          <w:sz w:val="32"/>
          <w:szCs w:val="32"/>
        </w:rPr>
      </w:pPr>
    </w:p>
    <w:p w14:paraId="23701DE1" w14:textId="77777777" w:rsidR="00EB1954" w:rsidRDefault="00EB1954" w:rsidP="00EB1954">
      <w:pPr>
        <w:jc w:val="center"/>
      </w:pPr>
      <w:r>
        <w:rPr>
          <w:sz w:val="32"/>
          <w:szCs w:val="32"/>
        </w:rPr>
        <w:t>Факультет інформаційних технологій</w:t>
      </w:r>
    </w:p>
    <w:p w14:paraId="1F3715C9" w14:textId="77777777" w:rsidR="00EB1954" w:rsidRDefault="00EB1954" w:rsidP="00EB1954"/>
    <w:p w14:paraId="1F4B79B7" w14:textId="77777777" w:rsidR="00EB1954" w:rsidRDefault="00EB1954" w:rsidP="00EB1954"/>
    <w:p w14:paraId="2D893613" w14:textId="77777777" w:rsidR="00EB1954" w:rsidRDefault="00EB1954" w:rsidP="00EB1954"/>
    <w:p w14:paraId="03EC5385" w14:textId="77777777" w:rsidR="00EB1954" w:rsidRDefault="00EB1954" w:rsidP="00EB1954"/>
    <w:p w14:paraId="1C4CB5EA" w14:textId="77777777" w:rsidR="00EB1954" w:rsidRDefault="00EB1954" w:rsidP="00EB1954">
      <w:pPr>
        <w:spacing w:line="360" w:lineRule="auto"/>
        <w:jc w:val="center"/>
        <w:rPr>
          <w:b/>
          <w:caps/>
          <w:sz w:val="32"/>
          <w:szCs w:val="32"/>
        </w:rPr>
      </w:pPr>
    </w:p>
    <w:p w14:paraId="45EB8602" w14:textId="77777777" w:rsidR="00EB1954" w:rsidRDefault="00EB1954" w:rsidP="00EB1954">
      <w:pPr>
        <w:spacing w:line="360" w:lineRule="auto"/>
        <w:rPr>
          <w:b/>
          <w:caps/>
          <w:sz w:val="32"/>
          <w:szCs w:val="32"/>
        </w:rPr>
      </w:pPr>
    </w:p>
    <w:p w14:paraId="7780D6CF" w14:textId="77777777" w:rsidR="00EB1954" w:rsidRDefault="00EB1954" w:rsidP="00EB1954">
      <w:pPr>
        <w:spacing w:line="360" w:lineRule="auto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ЛАБОРАТОРНА РОБОТА №</w:t>
      </w:r>
      <w:r w:rsidRPr="00E7601D">
        <w:rPr>
          <w:b/>
          <w:caps/>
          <w:sz w:val="32"/>
          <w:szCs w:val="32"/>
        </w:rPr>
        <w:t>1</w:t>
      </w:r>
      <w:r w:rsidRPr="005114AC">
        <w:rPr>
          <w:b/>
          <w:caps/>
          <w:sz w:val="32"/>
          <w:szCs w:val="32"/>
        </w:rPr>
        <w:t>:</w:t>
      </w:r>
    </w:p>
    <w:p w14:paraId="2D09C244" w14:textId="20EAF54F" w:rsidR="00D84419" w:rsidRPr="00D84419" w:rsidRDefault="00D84419" w:rsidP="00EB1954">
      <w:pPr>
        <w:spacing w:line="360" w:lineRule="auto"/>
        <w:jc w:val="center"/>
        <w:rPr>
          <w:b/>
          <w:caps/>
          <w:sz w:val="32"/>
          <w:szCs w:val="32"/>
          <w:lang w:val="ru-RU"/>
        </w:rPr>
      </w:pPr>
      <w:r>
        <w:rPr>
          <w:b/>
          <w:caps/>
          <w:sz w:val="32"/>
          <w:szCs w:val="32"/>
        </w:rPr>
        <w:t xml:space="preserve">Основи </w:t>
      </w:r>
      <w:r>
        <w:rPr>
          <w:b/>
          <w:caps/>
          <w:sz w:val="32"/>
          <w:szCs w:val="32"/>
          <w:lang w:val="en-US"/>
        </w:rPr>
        <w:t>linux</w:t>
      </w:r>
    </w:p>
    <w:p w14:paraId="24BDCC78" w14:textId="77777777" w:rsidR="00EB1954" w:rsidRDefault="00EB1954" w:rsidP="00EB1954">
      <w:pPr>
        <w:jc w:val="center"/>
        <w:rPr>
          <w:sz w:val="28"/>
          <w:szCs w:val="28"/>
        </w:rPr>
      </w:pPr>
    </w:p>
    <w:p w14:paraId="2059E872" w14:textId="77777777" w:rsidR="00EB1954" w:rsidRDefault="00EB1954" w:rsidP="00EB1954">
      <w:pPr>
        <w:jc w:val="center"/>
        <w:rPr>
          <w:sz w:val="28"/>
          <w:szCs w:val="28"/>
        </w:rPr>
      </w:pPr>
    </w:p>
    <w:p w14:paraId="34371084" w14:textId="77777777" w:rsidR="00EB1954" w:rsidRDefault="00EB1954" w:rsidP="00EB1954">
      <w:pPr>
        <w:jc w:val="center"/>
        <w:rPr>
          <w:sz w:val="28"/>
          <w:szCs w:val="28"/>
        </w:rPr>
      </w:pPr>
    </w:p>
    <w:p w14:paraId="3F816D26" w14:textId="77777777" w:rsidR="00EB1954" w:rsidRDefault="00EB1954" w:rsidP="00EB1954">
      <w:pPr>
        <w:jc w:val="center"/>
        <w:rPr>
          <w:sz w:val="28"/>
          <w:szCs w:val="28"/>
        </w:rPr>
      </w:pPr>
    </w:p>
    <w:p w14:paraId="6345126F" w14:textId="77777777" w:rsidR="00EB1954" w:rsidRDefault="00EB1954" w:rsidP="00EB1954">
      <w:pPr>
        <w:jc w:val="center"/>
        <w:rPr>
          <w:sz w:val="28"/>
          <w:szCs w:val="28"/>
        </w:rPr>
      </w:pPr>
    </w:p>
    <w:p w14:paraId="6BE11F09" w14:textId="77777777" w:rsidR="00EB1954" w:rsidRDefault="00EB1954" w:rsidP="00EB1954">
      <w:pPr>
        <w:jc w:val="center"/>
        <w:rPr>
          <w:sz w:val="28"/>
          <w:szCs w:val="28"/>
        </w:rPr>
      </w:pPr>
    </w:p>
    <w:p w14:paraId="36709FFF" w14:textId="77777777" w:rsidR="00EB1954" w:rsidRDefault="00EB1954" w:rsidP="00EB1954">
      <w:pPr>
        <w:jc w:val="right"/>
        <w:rPr>
          <w:sz w:val="28"/>
          <w:szCs w:val="28"/>
        </w:rPr>
      </w:pPr>
    </w:p>
    <w:p w14:paraId="19B6B9B4" w14:textId="77777777" w:rsidR="00EB1954" w:rsidRDefault="00EB1954" w:rsidP="00EB1954">
      <w:pPr>
        <w:jc w:val="right"/>
        <w:rPr>
          <w:sz w:val="28"/>
          <w:szCs w:val="28"/>
        </w:rPr>
      </w:pPr>
      <w:r>
        <w:rPr>
          <w:sz w:val="28"/>
          <w:szCs w:val="28"/>
        </w:rPr>
        <w:t>Виконав:</w:t>
      </w:r>
    </w:p>
    <w:p w14:paraId="11FEED7C" w14:textId="77777777" w:rsidR="00EB1954" w:rsidRDefault="00EB1954" w:rsidP="00EB1954">
      <w:pPr>
        <w:jc w:val="righ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студент групи </w:t>
      </w:r>
      <w:r>
        <w:rPr>
          <w:color w:val="000000"/>
          <w:sz w:val="28"/>
          <w:szCs w:val="28"/>
        </w:rPr>
        <w:t>ІПЗ-20</w:t>
      </w:r>
      <w:r w:rsidR="004E3913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</w:rPr>
        <w:t>06б</w:t>
      </w:r>
    </w:p>
    <w:p w14:paraId="7BE95F45" w14:textId="77777777" w:rsidR="00EB1954" w:rsidRPr="00EB1954" w:rsidRDefault="00EB1954" w:rsidP="00EB1954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Симон Дмитрій</w:t>
      </w:r>
      <w:r w:rsidRPr="004E391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Вікторович</w:t>
      </w:r>
    </w:p>
    <w:p w14:paraId="42F8E73B" w14:textId="77777777" w:rsidR="00EB1954" w:rsidRDefault="00EB1954" w:rsidP="00EB1954">
      <w:pPr>
        <w:rPr>
          <w:sz w:val="28"/>
          <w:szCs w:val="28"/>
        </w:rPr>
      </w:pPr>
    </w:p>
    <w:p w14:paraId="61CBA45D" w14:textId="77777777" w:rsidR="00EB1954" w:rsidRDefault="00EB1954" w:rsidP="00EB1954">
      <w:pPr>
        <w:jc w:val="center"/>
        <w:rPr>
          <w:sz w:val="28"/>
          <w:szCs w:val="28"/>
        </w:rPr>
      </w:pPr>
    </w:p>
    <w:p w14:paraId="5C6D6D22" w14:textId="36C01660" w:rsidR="00EB1954" w:rsidRPr="00D84419" w:rsidRDefault="00EB1954" w:rsidP="00EB195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– 202</w:t>
      </w:r>
      <w:r w:rsidR="00D84419">
        <w:rPr>
          <w:sz w:val="28"/>
          <w:szCs w:val="28"/>
          <w:lang w:val="ru-RU"/>
        </w:rPr>
        <w:t>3</w:t>
      </w:r>
    </w:p>
    <w:p w14:paraId="5B7EA80F" w14:textId="77777777" w:rsidR="00A7467E" w:rsidRPr="00A7467E" w:rsidRDefault="00A7467E" w:rsidP="00A746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6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Основи Linyx</w:t>
      </w:r>
    </w:p>
    <w:p w14:paraId="3B00156C" w14:textId="462C40EC" w:rsidR="00A7467E" w:rsidRDefault="00A7467E" w:rsidP="00EB1954">
      <w:pPr>
        <w:rPr>
          <w:rFonts w:ascii="Times New Roman" w:hAnsi="Times New Roman" w:cs="Times New Roman"/>
          <w:sz w:val="28"/>
          <w:szCs w:val="28"/>
        </w:rPr>
      </w:pPr>
      <w:r w:rsidRPr="00A7467E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A7467E">
        <w:rPr>
          <w:rFonts w:ascii="Times New Roman" w:hAnsi="Times New Roman" w:cs="Times New Roman"/>
          <w:sz w:val="28"/>
          <w:szCs w:val="28"/>
        </w:rPr>
        <w:t xml:space="preserve"> Завантаження, встановлення та налаштування дистрибутиву Linux (Ubuntu)</w:t>
      </w:r>
    </w:p>
    <w:p w14:paraId="29E5BC05" w14:textId="5B34AC8B" w:rsidR="00A7467E" w:rsidRDefault="00A7467E" w:rsidP="00A7467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Мета: </w:t>
      </w:r>
      <w:r w:rsidRPr="00A7467E">
        <w:rPr>
          <w:rFonts w:ascii="Times New Roman" w:hAnsi="Times New Roman" w:cs="Times New Roman"/>
          <w:sz w:val="28"/>
          <w:szCs w:val="28"/>
          <w:lang w:val="ru-RU"/>
        </w:rPr>
        <w:t>надати необхідні кроки для налаштування віртуальної машини Ubuntu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467E">
        <w:rPr>
          <w:rFonts w:ascii="Times New Roman" w:hAnsi="Times New Roman" w:cs="Times New Roman"/>
          <w:sz w:val="28"/>
          <w:szCs w:val="28"/>
          <w:lang w:val="ru-RU"/>
        </w:rPr>
        <w:t>за допомогою Oracle VM VirtualBox на ПК.</w:t>
      </w:r>
    </w:p>
    <w:p w14:paraId="76D3D0EE" w14:textId="509CF580" w:rsidR="00A7467E" w:rsidRPr="00A7467E" w:rsidRDefault="00A7467E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467E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Необхідні інструменти/програмне забезпечення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7032CE1" w14:textId="77777777" w:rsidR="00A7467E" w:rsidRPr="00A7467E" w:rsidRDefault="00A7467E" w:rsidP="00A746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67E">
        <w:rPr>
          <w:rFonts w:ascii="Times New Roman" w:hAnsi="Times New Roman" w:cs="Times New Roman"/>
          <w:sz w:val="28"/>
          <w:szCs w:val="28"/>
          <w:lang w:val="ru-RU"/>
        </w:rPr>
        <w:t>• ПК</w:t>
      </w:r>
    </w:p>
    <w:p w14:paraId="0FDD754E" w14:textId="77777777" w:rsidR="00A7467E" w:rsidRPr="00A7467E" w:rsidRDefault="00A7467E" w:rsidP="00A746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67E">
        <w:rPr>
          <w:rFonts w:ascii="Times New Roman" w:hAnsi="Times New Roman" w:cs="Times New Roman"/>
          <w:sz w:val="28"/>
          <w:szCs w:val="28"/>
          <w:lang w:val="ru-RU"/>
        </w:rPr>
        <w:t>• Oracle VirtualBox</w:t>
      </w:r>
    </w:p>
    <w:p w14:paraId="4DBF8607" w14:textId="3DE9E257" w:rsidR="00A7467E" w:rsidRDefault="00A7467E" w:rsidP="00A746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67E">
        <w:rPr>
          <w:rFonts w:ascii="Times New Roman" w:hAnsi="Times New Roman" w:cs="Times New Roman"/>
          <w:sz w:val="28"/>
          <w:szCs w:val="28"/>
          <w:lang w:val="ru-RU"/>
        </w:rPr>
        <w:t>• Операційна система Linux (Ubuntu)</w:t>
      </w:r>
    </w:p>
    <w:p w14:paraId="311ADCF9" w14:textId="77777777" w:rsidR="00A7467E" w:rsidRDefault="00A7467E" w:rsidP="00A7467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1EE9A7" w14:textId="33B8C92E" w:rsidR="00A7467E" w:rsidRDefault="00A7467E" w:rsidP="00A7467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 завдання</w:t>
      </w:r>
    </w:p>
    <w:p w14:paraId="5D8CDA72" w14:textId="329FBD88" w:rsidR="00A7467E" w:rsidRPr="00A7467E" w:rsidRDefault="00A7467E" w:rsidP="00A746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Встановлення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Oracle VirtualBox</w:t>
      </w:r>
    </w:p>
    <w:p w14:paraId="400E321E" w14:textId="7FA38E38" w:rsidR="00A7467E" w:rsidRDefault="00A7467E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93F8E6" wp14:editId="36D37BCF">
            <wp:extent cx="5940425" cy="3383915"/>
            <wp:effectExtent l="0" t="0" r="3175" b="6985"/>
            <wp:docPr id="180484757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4757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67A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67CCCB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49564D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CCFCC3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F33EAE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8B8E54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CBB981" w14:textId="64BD519B" w:rsidR="00A7467E" w:rsidRPr="00FA6A47" w:rsidRDefault="00A7467E" w:rsidP="00FA6A4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A6A4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Встановлення образу диску </w:t>
      </w:r>
      <w:r w:rsidRPr="00FA6A47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 Ubuntu</w:t>
      </w:r>
    </w:p>
    <w:p w14:paraId="7D61F7B1" w14:textId="21BA7284" w:rsidR="00A7467E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C7EFC6" wp14:editId="59A0BAF7">
            <wp:extent cx="6105525" cy="3443371"/>
            <wp:effectExtent l="0" t="0" r="0" b="5080"/>
            <wp:docPr id="31267872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7872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543" cy="34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8BC">
        <w:rPr>
          <w:noProof/>
        </w:rPr>
        <w:drawing>
          <wp:inline distT="0" distB="0" distL="0" distR="0" wp14:anchorId="6FD77849" wp14:editId="607A9F6D">
            <wp:extent cx="6127127" cy="3438525"/>
            <wp:effectExtent l="0" t="0" r="6985" b="0"/>
            <wp:docPr id="9781048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48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41" cy="34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C9B" w14:textId="10F60079" w:rsidR="0043568B" w:rsidRDefault="0043568B" w:rsidP="00A746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3B97EC" wp14:editId="11078795">
            <wp:extent cx="5940425" cy="3350260"/>
            <wp:effectExtent l="0" t="0" r="3175" b="2540"/>
            <wp:docPr id="138821355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1355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A47">
        <w:rPr>
          <w:noProof/>
        </w:rPr>
        <w:t xml:space="preserve"> </w:t>
      </w:r>
      <w:r w:rsidR="00FA6A47">
        <w:rPr>
          <w:noProof/>
        </w:rPr>
        <w:drawing>
          <wp:inline distT="0" distB="0" distL="0" distR="0" wp14:anchorId="487CD06A" wp14:editId="196B996A">
            <wp:extent cx="5940425" cy="3350260"/>
            <wp:effectExtent l="0" t="0" r="3175" b="2540"/>
            <wp:docPr id="525443860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3860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39923" wp14:editId="0DFF1D47">
            <wp:extent cx="5940425" cy="3350260"/>
            <wp:effectExtent l="0" t="0" r="3175" b="2540"/>
            <wp:docPr id="41839193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9193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4F4" w14:textId="37D5E42F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A6A4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239FB5EB" wp14:editId="723EC4F9">
            <wp:extent cx="5940425" cy="4040505"/>
            <wp:effectExtent l="0" t="0" r="3175" b="0"/>
            <wp:docPr id="347984674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4674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112" w14:textId="77777777" w:rsidR="00FA6A47" w:rsidRDefault="00FA6A47" w:rsidP="00A746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245783" w14:textId="3E90A158" w:rsidR="00FA6A47" w:rsidRDefault="00FA6A47" w:rsidP="00FA6A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Висновки</w:t>
      </w:r>
    </w:p>
    <w:p w14:paraId="53F880AD" w14:textId="59088FA4" w:rsidR="00FA6A47" w:rsidRPr="008E75A0" w:rsidRDefault="00FA6A47" w:rsidP="00FA6A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цій лабораторній роботі було виконано завантаження, виконання усіх послідовних кроків для правильно встановлення та налаштування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Oracle VM VirtualBox </w:t>
      </w:r>
      <w:r>
        <w:rPr>
          <w:rFonts w:ascii="Times New Roman" w:hAnsi="Times New Roman" w:cs="Times New Roman"/>
          <w:sz w:val="28"/>
          <w:szCs w:val="28"/>
        </w:rPr>
        <w:t xml:space="preserve">і встановлення та налаштування </w:t>
      </w:r>
      <w:r w:rsidR="008E75A0">
        <w:rPr>
          <w:rFonts w:ascii="Times New Roman" w:hAnsi="Times New Roman" w:cs="Times New Roman"/>
          <w:sz w:val="28"/>
          <w:szCs w:val="28"/>
        </w:rPr>
        <w:t xml:space="preserve">дистрибутиву </w:t>
      </w:r>
      <w:r w:rsidR="008E75A0">
        <w:rPr>
          <w:rFonts w:ascii="Times New Roman" w:hAnsi="Times New Roman" w:cs="Times New Roman"/>
          <w:sz w:val="28"/>
          <w:szCs w:val="28"/>
          <w:lang w:val="en-US"/>
        </w:rPr>
        <w:t xml:space="preserve">Linux(Ubuntu) </w:t>
      </w:r>
      <w:r w:rsidR="008E75A0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8E75A0">
        <w:rPr>
          <w:rFonts w:ascii="Times New Roman" w:hAnsi="Times New Roman" w:cs="Times New Roman"/>
          <w:sz w:val="28"/>
          <w:szCs w:val="28"/>
        </w:rPr>
        <w:t>віртуальну машину.</w:t>
      </w:r>
    </w:p>
    <w:sectPr w:rsidR="00FA6A47" w:rsidRPr="008E7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1F02"/>
    <w:multiLevelType w:val="hybridMultilevel"/>
    <w:tmpl w:val="89366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439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19"/>
    <w:rsid w:val="002C5855"/>
    <w:rsid w:val="0043568B"/>
    <w:rsid w:val="004E3913"/>
    <w:rsid w:val="006F67DC"/>
    <w:rsid w:val="008E75A0"/>
    <w:rsid w:val="00A7467E"/>
    <w:rsid w:val="00D0018B"/>
    <w:rsid w:val="00D224E5"/>
    <w:rsid w:val="00D84419"/>
    <w:rsid w:val="00EB1954"/>
    <w:rsid w:val="00ED2525"/>
    <w:rsid w:val="00FA6A47"/>
    <w:rsid w:val="00FC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9E9B2"/>
  <w15:chartTrackingRefBased/>
  <w15:docId w15:val="{916D0670-C469-4555-874F-EBC42E1A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0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s228\OneDrive\&#1044;&#1086;&#1082;&#1091;&#1084;&#1077;&#1085;&#1090;&#1099;\&#1053;&#1072;&#1089;&#1090;&#1088;&#1086;&#1102;&#1074;&#1072;&#1085;&#1110;%20&#1096;&#1072;&#1073;&#1083;&#1086;&#1085;&#1080;%20Office\&#1051;&#1040;&#1041;%201.dot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 1.dotx</Template>
  <TotalTime>121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Симон</dc:creator>
  <cp:keywords/>
  <dc:description/>
  <cp:lastModifiedBy>Дима Симон</cp:lastModifiedBy>
  <cp:revision>3</cp:revision>
  <dcterms:created xsi:type="dcterms:W3CDTF">2023-09-02T13:40:00Z</dcterms:created>
  <dcterms:modified xsi:type="dcterms:W3CDTF">2023-09-02T15:47:00Z</dcterms:modified>
</cp:coreProperties>
</file>